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D25" w14:textId="33D30592" w:rsidR="00D5413C" w:rsidRDefault="00921D94">
      <w:pPr>
        <w:pStyle w:val="Foto"/>
      </w:pPr>
      <w:r>
        <w:rPr>
          <w:noProof/>
          <w:lang w:eastAsia="sv-SE"/>
        </w:rPr>
        <w:drawing>
          <wp:inline distT="0" distB="0" distL="0" distR="0" wp14:anchorId="418975A0" wp14:editId="41B61118">
            <wp:extent cx="5478780" cy="3639185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e-iphone-smartphone-desk.jpg?cs=srgb&amp;dl=apple-arbete-digital-ipad-4158.jpg&amp;fm=jpg"/>
                    <pic:cNvPicPr/>
                  </pic:nvPicPr>
                  <pic:blipFill>
                    <a:blip r:embed="rId11">
                      <a:extLs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"/>
        <w:tag w:val=""/>
        <w:id w:val="-320114257"/>
        <w:placeholder>
          <w:docPart w:val="169E3517A2CF4D64868DF7114764A2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08A9D1E" w14:textId="77777777" w:rsidR="001638F6" w:rsidRDefault="00666BC0" w:rsidP="00D5413C">
          <w:pPr>
            <w:pStyle w:val="Title"/>
          </w:pPr>
          <w:r>
            <w:t>Projektplan</w:t>
          </w:r>
        </w:p>
      </w:sdtContent>
    </w:sdt>
    <w:sdt>
      <w:sdtPr>
        <w:alias w:val="Ämne"/>
        <w:tag w:val=""/>
        <w:id w:val="545571905"/>
        <w:placeholder>
          <w:docPart w:val="70F4719823054AA49D74B7562965B4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0BA5839" w14:textId="1BBF8540" w:rsidR="001638F6" w:rsidRPr="00D5413C" w:rsidRDefault="0046479A" w:rsidP="00D5413C">
          <w:pPr>
            <w:pStyle w:val="Subtitle"/>
          </w:pPr>
          <w:r>
            <w:t>Träningsdakbok</w:t>
          </w:r>
        </w:p>
      </w:sdtContent>
    </w:sdt>
    <w:p w14:paraId="147CB830" w14:textId="5129ED2C" w:rsidR="00E750EE" w:rsidRDefault="00000000" w:rsidP="003422FF">
      <w:pPr>
        <w:pStyle w:val="Kontaktinformation"/>
      </w:pPr>
      <w:sdt>
        <w:sdtPr>
          <w:alias w:val="Författare"/>
          <w:tag w:val=""/>
          <w:id w:val="1539861696"/>
          <w:placeholder>
            <w:docPart w:val="1C4791C3C1ED4124A948DF43E79DECD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46479A">
            <w:t>Daniel Bergholm</w:t>
          </w:r>
        </w:sdtContent>
      </w:sdt>
      <w:r w:rsidR="00D5413C">
        <w:rPr>
          <w:lang w:bidi="sv-SE"/>
        </w:rPr>
        <w:t xml:space="preserve"> | </w:t>
      </w:r>
      <w:r w:rsidR="007A4102">
        <w:rPr>
          <w:lang w:bidi="sv-SE"/>
        </w:rPr>
        <w:fldChar w:fldCharType="begin"/>
      </w:r>
      <w:r w:rsidR="007A4102">
        <w:rPr>
          <w:lang w:bidi="sv-SE"/>
        </w:rPr>
        <w:instrText xml:space="preserve"> DOCPROPERTY  Klass  \* MERGEFORMAT </w:instrText>
      </w:r>
      <w:r w:rsidR="007A4102">
        <w:rPr>
          <w:lang w:bidi="sv-SE"/>
        </w:rPr>
        <w:fldChar w:fldCharType="separate"/>
      </w:r>
      <w:r w:rsidR="007A4102">
        <w:rPr>
          <w:lang w:bidi="sv-SE"/>
        </w:rPr>
        <w:t>Klass</w:t>
      </w:r>
      <w:r w:rsidR="007A4102">
        <w:rPr>
          <w:lang w:bidi="sv-SE"/>
        </w:rPr>
        <w:fldChar w:fldCharType="end"/>
      </w:r>
      <w:r w:rsidR="00090989">
        <w:rPr>
          <w:lang w:bidi="sv-SE"/>
        </w:rPr>
        <w:t xml:space="preserve"> |</w:t>
      </w:r>
      <w:sdt>
        <w:sdtPr>
          <w:alias w:val="Publiceringsdatum"/>
          <w:tag w:val=""/>
          <w:id w:val="-426964934"/>
          <w:placeholder>
            <w:docPart w:val="22DE39CE14234EEE8C4A256A14D81146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>
            <w:lid w:val="sv-FI"/>
            <w:storeMappedDataAs w:val="dateTime"/>
            <w:calendar w:val="gregorian"/>
          </w:date>
        </w:sdtPr>
        <w:sdtContent>
          <w:r w:rsidR="00666BC0" w:rsidRPr="003313E8">
            <w:rPr>
              <w:rStyle w:val="PlaceholderText"/>
            </w:rPr>
            <w:t>[Publiceringsdatum]</w:t>
          </w:r>
        </w:sdtContent>
      </w:sdt>
    </w:p>
    <w:p w14:paraId="17D751C2" w14:textId="4F0C38BA" w:rsidR="003422FF" w:rsidRDefault="00000000" w:rsidP="003422FF">
      <w:pPr>
        <w:pStyle w:val="Kontaktinformation"/>
      </w:pPr>
      <w:sdt>
        <w:sdtPr>
          <w:rPr>
            <w:lang w:bidi="sv-SE"/>
          </w:rPr>
          <w:alias w:val="Företag"/>
          <w:tag w:val=""/>
          <w:id w:val="-1198466643"/>
          <w:placeholder>
            <w:docPart w:val="5AE941F7352C4144A826A7F4B276CD1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9C17F7">
            <w:rPr>
              <w:lang w:bidi="sv-SE"/>
            </w:rPr>
            <w:t xml:space="preserve">Ålands Yrkesgymnasium - </w:t>
          </w:r>
          <w:r w:rsidR="00261A2D">
            <w:rPr>
              <w:lang w:bidi="sv-SE"/>
            </w:rPr>
            <w:t>IT-stödperson</w:t>
          </w:r>
        </w:sdtContent>
      </w:sdt>
      <w:r w:rsidR="003422FF">
        <w:rPr>
          <w:lang w:bidi="sv-SE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-116686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22BC61" w14:textId="15FE70C8" w:rsidR="003438CB" w:rsidRDefault="003438CB">
          <w:pPr>
            <w:pStyle w:val="TOCHeading"/>
          </w:pPr>
          <w:r>
            <w:t>Innehåll</w:t>
          </w:r>
        </w:p>
        <w:p w14:paraId="3C25FC2C" w14:textId="6B4F0A42" w:rsidR="004179AE" w:rsidRDefault="003438CB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52766" w:history="1">
            <w:r w:rsidR="004179AE" w:rsidRPr="00DF7195">
              <w:rPr>
                <w:rStyle w:val="Hyperlink"/>
                <w:noProof/>
              </w:rPr>
              <w:t>Projektbeskrivning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_Toc103152766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847EED7" w14:textId="1AC2259C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67" w:history="1">
            <w:r w:rsidR="004179AE" w:rsidRPr="00DF7195">
              <w:rPr>
                <w:rStyle w:val="Hyperlink"/>
                <w:noProof/>
              </w:rPr>
              <w:t>Bakgrund och problemformulering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_Toc103152767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AA27331" w14:textId="5BADB3A8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68" w:history="1">
            <w:r w:rsidR="004179AE" w:rsidRPr="00DF7195">
              <w:rPr>
                <w:rStyle w:val="Hyperlink"/>
                <w:noProof/>
              </w:rPr>
              <w:t>Tidsuppskattning samt schema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_Toc103152768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6529E468" w14:textId="3B908324" w:rsidR="004179AE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69" w:history="1">
            <w:r w:rsidR="004179AE" w:rsidRPr="00DF7195">
              <w:rPr>
                <w:rStyle w:val="Hyperlink"/>
                <w:noProof/>
              </w:rPr>
              <w:t>Plattformar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_Toc103152769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32C602C" w14:textId="706E3B81" w:rsidR="004179AE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0" w:history="1">
            <w:r w:rsidR="004179AE" w:rsidRPr="00DF7195">
              <w:rPr>
                <w:rStyle w:val="Hyperlink"/>
                <w:noProof/>
              </w:rPr>
              <w:t>Testning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_Toc103152770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28722B2A" w14:textId="7AD7145E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1" w:history="1">
            <w:r w:rsidR="004179AE" w:rsidRPr="00DF7195">
              <w:rPr>
                <w:rStyle w:val="Hyperlink"/>
                <w:noProof/>
              </w:rPr>
              <w:t>Miljöer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_Toc103152771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3EEEA00F" w14:textId="19F398E0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2" w:history="1">
            <w:r w:rsidR="004179AE" w:rsidRPr="00DF7195">
              <w:rPr>
                <w:rStyle w:val="Hyperlink"/>
                <w:noProof/>
              </w:rPr>
              <w:t>Alternativ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_Toc103152772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637F22F5" w14:textId="6BBD4C30" w:rsidR="004179AE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3" w:history="1">
            <w:r w:rsidR="004179AE" w:rsidRPr="00DF7195">
              <w:rPr>
                <w:rStyle w:val="Hyperlink"/>
                <w:noProof/>
              </w:rPr>
              <w:t>Gränssnittet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_Toc103152773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F6D0419" w14:textId="6D5D1419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4" w:history="1">
            <w:r w:rsidR="004179AE" w:rsidRPr="00DF7195">
              <w:rPr>
                <w:rStyle w:val="Hyperlink"/>
                <w:noProof/>
              </w:rPr>
              <w:t>Bilder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_Toc103152774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3442E68F" w14:textId="7A5B56FF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5" w:history="1">
            <w:r w:rsidR="004179AE" w:rsidRPr="00DF7195">
              <w:rPr>
                <w:rStyle w:val="Hyperlink"/>
                <w:noProof/>
              </w:rPr>
              <w:t>Navigering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_Toc103152775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0593CDA0" w14:textId="1584F15C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6" w:history="1">
            <w:r w:rsidR="004179AE" w:rsidRPr="00DF7195">
              <w:rPr>
                <w:rStyle w:val="Hyperlink"/>
                <w:noProof/>
              </w:rPr>
              <w:t>Funktioner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_Toc103152776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2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2442627" w14:textId="47E15768" w:rsidR="004179AE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7" w:history="1">
            <w:r w:rsidR="004179AE" w:rsidRPr="00DF7195">
              <w:rPr>
                <w:rStyle w:val="Hyperlink"/>
                <w:noProof/>
              </w:rPr>
              <w:t>Information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_Toc103152777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5B787464" w14:textId="3A8F08B0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8" w:history="1">
            <w:r w:rsidR="004179AE" w:rsidRPr="00DF7195">
              <w:rPr>
                <w:rStyle w:val="Hyperlink"/>
                <w:noProof/>
              </w:rPr>
              <w:t>Datamodell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_Toc103152778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37161272" w14:textId="1141A4E8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79" w:history="1">
            <w:r w:rsidR="004179AE" w:rsidRPr="00DF7195">
              <w:rPr>
                <w:rStyle w:val="Hyperlink"/>
                <w:noProof/>
              </w:rPr>
              <w:t>Databas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_Toc103152779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64CE6B64" w14:textId="35AD1EF6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80" w:history="1">
            <w:r w:rsidR="004179AE" w:rsidRPr="00DF7195">
              <w:rPr>
                <w:rStyle w:val="Hyperlink"/>
                <w:noProof/>
              </w:rPr>
              <w:t>Tabellbeskrivningar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_Toc103152780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5DFABC35" w14:textId="3E10C7E1" w:rsidR="004179AE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81" w:history="1">
            <w:r w:rsidR="004179AE" w:rsidRPr="00DF7195">
              <w:rPr>
                <w:rStyle w:val="Hyperlink"/>
                <w:noProof/>
              </w:rPr>
              <w:t>Säkerhet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_Toc103152781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77133822" w14:textId="39A1AA43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82" w:history="1">
            <w:r w:rsidR="004179AE" w:rsidRPr="00DF7195">
              <w:rPr>
                <w:rStyle w:val="Hyperlink"/>
                <w:noProof/>
              </w:rPr>
              <w:t>Kodredundans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_Toc103152782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375D6C5C" w14:textId="57DFA4A3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83" w:history="1">
            <w:r w:rsidR="004179AE" w:rsidRPr="00DF7195">
              <w:rPr>
                <w:rStyle w:val="Hyperlink"/>
                <w:noProof/>
              </w:rPr>
              <w:t>Samarbete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_Toc103152783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1612D094" w14:textId="459E61F4" w:rsidR="004179AE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sv-FI" w:eastAsia="sv-FI"/>
            </w:rPr>
          </w:pPr>
          <w:hyperlink w:anchor="_Toc103152784" w:history="1">
            <w:r w:rsidR="004179AE" w:rsidRPr="00DF7195">
              <w:rPr>
                <w:rStyle w:val="Hyperlink"/>
                <w:noProof/>
              </w:rPr>
              <w:t>Sekretess</w:t>
            </w:r>
            <w:r w:rsidR="004179AE">
              <w:rPr>
                <w:noProof/>
                <w:webHidden/>
              </w:rPr>
              <w:tab/>
            </w:r>
            <w:r w:rsidR="004179AE">
              <w:rPr>
                <w:noProof/>
                <w:webHidden/>
              </w:rPr>
              <w:fldChar w:fldCharType="begin"/>
            </w:r>
            <w:r w:rsidR="004179AE">
              <w:rPr>
                <w:noProof/>
                <w:webHidden/>
              </w:rPr>
              <w:instrText xml:space="preserve"> PAGEREF _Toc103152784 \h </w:instrText>
            </w:r>
            <w:r w:rsidR="004179AE">
              <w:rPr>
                <w:noProof/>
                <w:webHidden/>
              </w:rPr>
            </w:r>
            <w:r w:rsidR="004179AE">
              <w:rPr>
                <w:noProof/>
                <w:webHidden/>
              </w:rPr>
              <w:fldChar w:fldCharType="separate"/>
            </w:r>
            <w:r w:rsidR="004179AE">
              <w:rPr>
                <w:noProof/>
                <w:webHidden/>
              </w:rPr>
              <w:t>3</w:t>
            </w:r>
            <w:r w:rsidR="004179AE">
              <w:rPr>
                <w:noProof/>
                <w:webHidden/>
              </w:rPr>
              <w:fldChar w:fldCharType="end"/>
            </w:r>
          </w:hyperlink>
        </w:p>
        <w:p w14:paraId="63A19154" w14:textId="1B7D9767" w:rsidR="003438CB" w:rsidRDefault="003438CB">
          <w:r>
            <w:rPr>
              <w:b/>
              <w:bCs/>
            </w:rPr>
            <w:fldChar w:fldCharType="end"/>
          </w:r>
        </w:p>
      </w:sdtContent>
    </w:sdt>
    <w:p w14:paraId="16A4553E" w14:textId="77777777" w:rsidR="0027205B" w:rsidRDefault="0027205B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3A684B28" w14:textId="043C415E" w:rsidR="001638F6" w:rsidRDefault="00666BC0">
      <w:pPr>
        <w:pStyle w:val="Heading1"/>
      </w:pPr>
      <w:bookmarkStart w:id="0" w:name="_Toc103152766"/>
      <w:r>
        <w:lastRenderedPageBreak/>
        <w:t>Projektbe</w:t>
      </w:r>
      <w:r w:rsidR="00B014BA">
        <w:t>skrivning</w:t>
      </w:r>
      <w:bookmarkEnd w:id="0"/>
    </w:p>
    <w:p w14:paraId="3D6D31E4" w14:textId="35379E11" w:rsidR="00B014BA" w:rsidRDefault="00087EF5" w:rsidP="00087EF5">
      <w:pPr>
        <w:pStyle w:val="Heading2"/>
      </w:pPr>
      <w:bookmarkStart w:id="1" w:name="_Toc103152767"/>
      <w:r>
        <w:t>Bakgrund och problemformulering</w:t>
      </w:r>
      <w:bookmarkEnd w:id="1"/>
    </w:p>
    <w:p w14:paraId="31B7C87F" w14:textId="1CFC9E44" w:rsidR="00087EF5" w:rsidRDefault="00087EF5" w:rsidP="00087EF5">
      <w:r>
        <w:t xml:space="preserve">Beskriv varför </w:t>
      </w:r>
      <w:r w:rsidR="00786E5A">
        <w:t xml:space="preserve">du/ni valde det projekt ni valde samt vilket problem som kommer att lösas med </w:t>
      </w:r>
      <w:r w:rsidR="00A607AE">
        <w:t>hjälp av programvaran</w:t>
      </w:r>
      <w:r w:rsidR="0090452D">
        <w:t>.</w:t>
      </w:r>
    </w:p>
    <w:p w14:paraId="2250678E" w14:textId="17019447" w:rsidR="0046479A" w:rsidRDefault="0046479A" w:rsidP="00087EF5">
      <w:r>
        <w:t xml:space="preserve">Denna applikation är skappad för </w:t>
      </w:r>
      <w:r w:rsidR="00572C63">
        <w:t xml:space="preserve">den </w:t>
      </w:r>
      <w:r>
        <w:t>som tränar</w:t>
      </w:r>
      <w:r w:rsidR="00572C63">
        <w:t xml:space="preserve"> och vill kunna</w:t>
      </w:r>
      <w:r>
        <w:t xml:space="preserve"> dokumentera </w:t>
      </w:r>
      <w:r w:rsidR="00572C63">
        <w:t>sina</w:t>
      </w:r>
      <w:r>
        <w:t xml:space="preserve"> träningspass digitalt.</w:t>
      </w:r>
    </w:p>
    <w:p w14:paraId="213871C7" w14:textId="06DEDDCD" w:rsidR="009B20DC" w:rsidRDefault="009B20DC" w:rsidP="00087EF5">
      <w:r>
        <w:t>Appen kan endast hanteras från en Windows maskin,  Laptop/Stationär dator</w:t>
      </w:r>
    </w:p>
    <w:p w14:paraId="03F92B85" w14:textId="67C47878" w:rsidR="00A607AE" w:rsidRDefault="00A5121B" w:rsidP="00B944B2">
      <w:pPr>
        <w:pStyle w:val="Heading2"/>
      </w:pPr>
      <w:bookmarkStart w:id="2" w:name="_Toc103152768"/>
      <w:r>
        <w:t>Tid</w:t>
      </w:r>
      <w:r w:rsidR="00B71D83">
        <w:t xml:space="preserve">suppskattning </w:t>
      </w:r>
      <w:r w:rsidR="00B71D83" w:rsidRPr="00B944B2">
        <w:t>samt</w:t>
      </w:r>
      <w:r w:rsidR="00B71D83">
        <w:t xml:space="preserve"> </w:t>
      </w:r>
      <w:r w:rsidR="00B944B2">
        <w:t>schema</w:t>
      </w:r>
      <w:bookmarkEnd w:id="2"/>
    </w:p>
    <w:p w14:paraId="10B3BA13" w14:textId="32A21BB8" w:rsidR="0068712B" w:rsidRDefault="00B944B2" w:rsidP="00B944B2">
      <w:r>
        <w:t xml:space="preserve">Här </w:t>
      </w:r>
      <w:r w:rsidR="00B4667E">
        <w:t xml:space="preserve">listar du/ni de olika arbetsmomenten, redovisar hur lång tid vart och ett beräknas ta samt i vilken ordning </w:t>
      </w:r>
      <w:r w:rsidR="00F96D6F">
        <w:t>de olika momenten ska utföras</w:t>
      </w:r>
      <w:r w:rsidR="0020003B">
        <w:t xml:space="preserve"> och vem som gör vad</w:t>
      </w:r>
      <w:r w:rsidR="00F96D6F">
        <w:t>. Lämpligen med Gantt-scheman och</w:t>
      </w:r>
      <w:r w:rsidR="00EA7EC6">
        <w:t xml:space="preserve"> liknande verktyg.</w:t>
      </w:r>
    </w:p>
    <w:p w14:paraId="100E36F7" w14:textId="00EC3B71" w:rsidR="00572C63" w:rsidRDefault="00572C63" w:rsidP="00B944B2">
      <w:r>
        <w:t>Uppskattad tid 30 timmar</w:t>
      </w:r>
    </w:p>
    <w:p w14:paraId="01B11FFE" w14:textId="56A1758C" w:rsidR="00572C63" w:rsidRDefault="00572C63" w:rsidP="00B944B2">
      <w:r w:rsidRPr="00572C63">
        <w:drawing>
          <wp:inline distT="0" distB="0" distL="0" distR="0" wp14:anchorId="0B275CAC" wp14:editId="7BF9B1EC">
            <wp:extent cx="1925859" cy="91440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198" w14:textId="4FF0FE77" w:rsidR="00EA4106" w:rsidRDefault="00572C63" w:rsidP="00B944B2">
      <w:r w:rsidRPr="00572C63">
        <w:drawing>
          <wp:inline distT="0" distB="0" distL="0" distR="0" wp14:anchorId="6B5EF538" wp14:editId="65F64F21">
            <wp:extent cx="5478780" cy="539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F7F" w14:textId="3CD04F9E" w:rsidR="0010583E" w:rsidRDefault="0010583E" w:rsidP="00EA7EC6">
      <w:pPr>
        <w:pStyle w:val="Heading1"/>
      </w:pPr>
      <w:bookmarkStart w:id="3" w:name="_Toc103152769"/>
      <w:r>
        <w:t>Plattformar</w:t>
      </w:r>
      <w:bookmarkEnd w:id="3"/>
    </w:p>
    <w:p w14:paraId="60464403" w14:textId="7829E034" w:rsidR="009B20DC" w:rsidRDefault="009B20DC" w:rsidP="0010583E">
      <w:r>
        <w:t xml:space="preserve">Applikationen är </w:t>
      </w:r>
      <w:r>
        <w:t>utvecklad i Visual studio med Visual basic</w:t>
      </w:r>
      <w:r>
        <w:t xml:space="preserve"> på en windows dator och menad att fungera på windows 10-&gt; 11</w:t>
      </w:r>
    </w:p>
    <w:p w14:paraId="798B2B64" w14:textId="5C3527E0" w:rsidR="009B20DC" w:rsidRPr="0010583E" w:rsidRDefault="009B20DC" w:rsidP="0010583E">
      <w:r>
        <w:t xml:space="preserve">Databasen är </w:t>
      </w:r>
      <w:r w:rsidR="006005C7">
        <w:t>ACCESS</w:t>
      </w:r>
      <w:r>
        <w:t xml:space="preserve"> och kommer hanteras via </w:t>
      </w:r>
      <w:r w:rsidR="006005C7">
        <w:t>ACCESS</w:t>
      </w:r>
      <w:r>
        <w:t xml:space="preserve"> under projektets utveckling.</w:t>
      </w:r>
    </w:p>
    <w:p w14:paraId="2022EFE5" w14:textId="12B7F33D" w:rsidR="00EA7EC6" w:rsidRDefault="00EA7EC6" w:rsidP="00EA7EC6">
      <w:pPr>
        <w:pStyle w:val="Heading1"/>
      </w:pPr>
      <w:bookmarkStart w:id="4" w:name="_Toc103152770"/>
      <w:r>
        <w:t>Testning</w:t>
      </w:r>
      <w:bookmarkEnd w:id="4"/>
    </w:p>
    <w:p w14:paraId="6D022D4D" w14:textId="668B8A25" w:rsidR="00EA7EC6" w:rsidRDefault="0090452D" w:rsidP="002C6297">
      <w:pPr>
        <w:pStyle w:val="Heading2"/>
      </w:pPr>
      <w:bookmarkStart w:id="5" w:name="_Toc103152771"/>
      <w:r>
        <w:t>Miljöer</w:t>
      </w:r>
      <w:bookmarkEnd w:id="5"/>
    </w:p>
    <w:p w14:paraId="123F9B5D" w14:textId="454B88BF" w:rsidR="002C6297" w:rsidRDefault="002C6297" w:rsidP="002C6297">
      <w:r>
        <w:t xml:space="preserve">Vilka miljöer </w:t>
      </w:r>
      <w:r w:rsidR="003B2E17">
        <w:t>ska testas, vilka webbläsare, skärmstorlekar…</w:t>
      </w:r>
    </w:p>
    <w:p w14:paraId="7DC9F30E" w14:textId="4CEB3E16" w:rsidR="009B20DC" w:rsidRDefault="009B20DC" w:rsidP="002C6297">
      <w:r>
        <w:t>Applikationen kommer testas på utvecklingsdator och sedan på en Virtuell</w:t>
      </w:r>
      <w:r w:rsidR="00396E4B">
        <w:t xml:space="preserve"> dator för att säkerställa att appen fungerar på andra datorer.</w:t>
      </w:r>
    </w:p>
    <w:p w14:paraId="08E54518" w14:textId="0F46FA11" w:rsidR="00072515" w:rsidRDefault="00072515" w:rsidP="00072515">
      <w:pPr>
        <w:pStyle w:val="Heading2"/>
      </w:pPr>
      <w:bookmarkStart w:id="6" w:name="_Toc103152772"/>
      <w:r>
        <w:t>Alternativ</w:t>
      </w:r>
      <w:bookmarkEnd w:id="6"/>
    </w:p>
    <w:p w14:paraId="30F407B0" w14:textId="77B9C24E" w:rsidR="00B641B0" w:rsidRDefault="00072515" w:rsidP="00B641B0">
      <w:r>
        <w:t xml:space="preserve">Vilka delar </w:t>
      </w:r>
      <w:r w:rsidR="00261A2D">
        <w:t xml:space="preserve">av applikationen </w:t>
      </w:r>
      <w:r>
        <w:t>ska testas och hur ska testen genomföras</w:t>
      </w:r>
      <w:r w:rsidR="00334812">
        <w:t>, vem ska utföra testen</w:t>
      </w:r>
      <w:r w:rsidR="006E6A18">
        <w:t>?</w:t>
      </w:r>
    </w:p>
    <w:p w14:paraId="2C603541" w14:textId="5D7FADE1" w:rsidR="00396E4B" w:rsidRDefault="00396E4B" w:rsidP="00396E4B"/>
    <w:p w14:paraId="0CA4858C" w14:textId="721D2086" w:rsidR="005D64B3" w:rsidRDefault="00E77AA4" w:rsidP="00E77AA4">
      <w:pPr>
        <w:pStyle w:val="Heading1"/>
      </w:pPr>
      <w:bookmarkStart w:id="7" w:name="_Toc103152773"/>
      <w:r>
        <w:t>Gränssnittet</w:t>
      </w:r>
      <w:bookmarkEnd w:id="7"/>
    </w:p>
    <w:p w14:paraId="6275ABBD" w14:textId="31E674F5" w:rsidR="00E77AA4" w:rsidRDefault="009D7BEF" w:rsidP="009D7BEF">
      <w:pPr>
        <w:pStyle w:val="Heading2"/>
      </w:pPr>
      <w:bookmarkStart w:id="8" w:name="_Toc103152774"/>
      <w:r>
        <w:t>Bilder</w:t>
      </w:r>
      <w:bookmarkEnd w:id="8"/>
    </w:p>
    <w:p w14:paraId="65ACED7A" w14:textId="13A21BBE" w:rsidR="006B653D" w:rsidRDefault="00B57802" w:rsidP="006B653D">
      <w:pPr>
        <w:pStyle w:val="Heading2"/>
      </w:pPr>
      <w:bookmarkStart w:id="9" w:name="_Toc103152775"/>
      <w:r w:rsidRPr="00B57802">
        <w:drawing>
          <wp:inline distT="0" distB="0" distL="0" distR="0" wp14:anchorId="4D0EF248" wp14:editId="1178A7D1">
            <wp:extent cx="5478780" cy="3280410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3D">
        <w:t>Navigering</w:t>
      </w:r>
      <w:bookmarkEnd w:id="9"/>
    </w:p>
    <w:p w14:paraId="04CD7A87" w14:textId="2BF21F97" w:rsidR="006B653D" w:rsidRDefault="00162368" w:rsidP="006B653D">
      <w:r>
        <w:t xml:space="preserve">Hur navigerar man mellan de olika bilderna </w:t>
      </w:r>
      <w:r w:rsidR="006B653D">
        <w:t>i programmet</w:t>
      </w:r>
      <w:r w:rsidR="006E6A18">
        <w:t>?</w:t>
      </w:r>
    </w:p>
    <w:p w14:paraId="02B2A56C" w14:textId="5423017D" w:rsidR="00A265F1" w:rsidRDefault="00A265F1" w:rsidP="006B653D">
      <w:r>
        <w:t>Navigerin</w:t>
      </w:r>
    </w:p>
    <w:p w14:paraId="06557FEF" w14:textId="0A2A7D14" w:rsidR="00461BFD" w:rsidRDefault="00C259CA" w:rsidP="00C259CA">
      <w:pPr>
        <w:pStyle w:val="Heading2"/>
      </w:pPr>
      <w:bookmarkStart w:id="10" w:name="_Toc103152776"/>
      <w:r>
        <w:t>Funktioner</w:t>
      </w:r>
      <w:bookmarkEnd w:id="10"/>
    </w:p>
    <w:p w14:paraId="1B0D2902" w14:textId="55191A06" w:rsidR="00C259CA" w:rsidRDefault="00C259CA" w:rsidP="00C259CA">
      <w:r>
        <w:t>Vilka funktioner finns i programmet?</w:t>
      </w:r>
    </w:p>
    <w:p w14:paraId="1710D395" w14:textId="5CCAA503" w:rsidR="00A265F1" w:rsidRDefault="00A265F1" w:rsidP="00A265F1">
      <w:pPr>
        <w:pStyle w:val="ListParagraph"/>
        <w:numPr>
          <w:ilvl w:val="0"/>
          <w:numId w:val="24"/>
        </w:numPr>
      </w:pPr>
      <w:r>
        <w:t xml:space="preserve">Skapa nytt träningspass </w:t>
      </w:r>
    </w:p>
    <w:p w14:paraId="33ECB5E3" w14:textId="5F7E18A3" w:rsidR="00A265F1" w:rsidRDefault="00A265F1" w:rsidP="00A265F1">
      <w:pPr>
        <w:pStyle w:val="ListParagraph"/>
        <w:numPr>
          <w:ilvl w:val="0"/>
          <w:numId w:val="24"/>
        </w:numPr>
      </w:pPr>
      <w:r>
        <w:t>Redigera träningspass</w:t>
      </w:r>
    </w:p>
    <w:p w14:paraId="0383FE02" w14:textId="1AE14905" w:rsidR="00A265F1" w:rsidRDefault="00A265F1" w:rsidP="00A265F1">
      <w:pPr>
        <w:pStyle w:val="ListParagraph"/>
        <w:numPr>
          <w:ilvl w:val="0"/>
          <w:numId w:val="24"/>
        </w:numPr>
      </w:pPr>
      <w:r>
        <w:t>Ta bort tränningspass</w:t>
      </w:r>
    </w:p>
    <w:p w14:paraId="4FBB02EF" w14:textId="61C33EA1" w:rsidR="00B57802" w:rsidRDefault="00B57802" w:rsidP="00A265F1">
      <w:pPr>
        <w:pStyle w:val="ListParagraph"/>
        <w:numPr>
          <w:ilvl w:val="0"/>
          <w:numId w:val="24"/>
        </w:numPr>
      </w:pPr>
      <w:r>
        <w:t>Lägg till/ ta bort aktiviteter</w:t>
      </w:r>
    </w:p>
    <w:p w14:paraId="1E186CC3" w14:textId="51A218BD" w:rsidR="00A265F1" w:rsidRDefault="00A265F1" w:rsidP="00A265F1">
      <w:pPr>
        <w:pStyle w:val="ListParagraph"/>
        <w:numPr>
          <w:ilvl w:val="0"/>
          <w:numId w:val="24"/>
        </w:numPr>
      </w:pPr>
      <w:r>
        <w:t>Lägg till</w:t>
      </w:r>
      <w:r w:rsidR="00B57802">
        <w:t>/ta bort</w:t>
      </w:r>
      <w:r>
        <w:t xml:space="preserve"> </w:t>
      </w:r>
      <w:r w:rsidR="00B57802">
        <w:t>övningar</w:t>
      </w:r>
    </w:p>
    <w:p w14:paraId="3BFA9650" w14:textId="455CDCD2" w:rsidR="00A265F1" w:rsidRDefault="00A265F1" w:rsidP="00A265F1">
      <w:pPr>
        <w:pStyle w:val="ListParagraph"/>
        <w:numPr>
          <w:ilvl w:val="0"/>
          <w:numId w:val="24"/>
        </w:numPr>
      </w:pPr>
      <w:r>
        <w:t>Lista över tidigare tränings pass</w:t>
      </w:r>
    </w:p>
    <w:p w14:paraId="11618ECA" w14:textId="1F50BE28" w:rsidR="00A265F1" w:rsidRDefault="00A265F1" w:rsidP="00A265F1">
      <w:pPr>
        <w:pStyle w:val="ListParagraph"/>
        <w:numPr>
          <w:ilvl w:val="1"/>
          <w:numId w:val="24"/>
        </w:numPr>
      </w:pPr>
      <w:r>
        <w:t>Sträcka/SETS/REPS/</w:t>
      </w:r>
      <w:r w:rsidR="005F29A1">
        <w:t>TID/</w:t>
      </w:r>
      <w:r>
        <w:t>Anteckningar</w:t>
      </w:r>
    </w:p>
    <w:p w14:paraId="4B9016CD" w14:textId="352BA039" w:rsidR="00A265F1" w:rsidRDefault="00A265F1" w:rsidP="00A265F1"/>
    <w:p w14:paraId="65AE7D5A" w14:textId="77777777" w:rsidR="00572C63" w:rsidRDefault="00572C63" w:rsidP="00A265F1"/>
    <w:p w14:paraId="6ECCAAF1" w14:textId="0CEE9D95" w:rsidR="00C259CA" w:rsidRDefault="00C259CA" w:rsidP="00AC32FD">
      <w:pPr>
        <w:pStyle w:val="Heading1"/>
      </w:pPr>
      <w:bookmarkStart w:id="11" w:name="_Toc103152777"/>
      <w:r>
        <w:lastRenderedPageBreak/>
        <w:t>Information</w:t>
      </w:r>
      <w:bookmarkEnd w:id="11"/>
    </w:p>
    <w:p w14:paraId="39202729" w14:textId="4F5DC28E" w:rsidR="00985AB7" w:rsidRDefault="00985AB7" w:rsidP="00985AB7">
      <w:r>
        <w:t xml:space="preserve">Vilken </w:t>
      </w:r>
      <w:r w:rsidR="00261A2D">
        <w:t>data (information)</w:t>
      </w:r>
      <w:r>
        <w:t xml:space="preserve"> hanterar programmet? Datatyper, format</w:t>
      </w:r>
      <w:r w:rsidR="002618C0">
        <w:t>, värdeområden</w:t>
      </w:r>
      <w:r w:rsidR="009E451F">
        <w:t>…</w:t>
      </w:r>
    </w:p>
    <w:p w14:paraId="11E60F09" w14:textId="579F4C62" w:rsidR="00AC32FD" w:rsidRDefault="00AC32FD" w:rsidP="00AC32FD">
      <w:pPr>
        <w:pStyle w:val="Heading2"/>
      </w:pPr>
      <w:bookmarkStart w:id="12" w:name="_Toc103152778"/>
      <w:r>
        <w:t>Datamodell</w:t>
      </w:r>
      <w:bookmarkEnd w:id="12"/>
    </w:p>
    <w:p w14:paraId="15423255" w14:textId="1F252AB9" w:rsidR="00AC32FD" w:rsidRDefault="00AC32FD" w:rsidP="00AC32FD">
      <w:r>
        <w:t>Hur ser datamodellen ut</w:t>
      </w:r>
      <w:r w:rsidR="000C6D17">
        <w:t>?</w:t>
      </w:r>
      <w:r w:rsidR="0070075A">
        <w:t xml:space="preserve"> Vilka relationer finns?</w:t>
      </w:r>
      <w:r w:rsidR="00261A2D">
        <w:t xml:space="preserve"> Rita ett diagram</w:t>
      </w:r>
    </w:p>
    <w:p w14:paraId="16549C07" w14:textId="77777777" w:rsidR="00261A2D" w:rsidRDefault="00261A2D" w:rsidP="00261A2D">
      <w:pPr>
        <w:pStyle w:val="Heading2"/>
      </w:pPr>
      <w:bookmarkStart w:id="13" w:name="_Toc103152780"/>
      <w:bookmarkStart w:id="14" w:name="_Toc103152779"/>
      <w:r>
        <w:t>Tabellbeskrivningar</w:t>
      </w:r>
      <w:bookmarkEnd w:id="13"/>
    </w:p>
    <w:p w14:paraId="46F276CF" w14:textId="77777777" w:rsidR="00261A2D" w:rsidRDefault="00261A2D" w:rsidP="00261A2D">
      <w:r>
        <w:t>Vilka tabeller har databasen, beskriv datatyper, områden, standardvärden….</w:t>
      </w:r>
    </w:p>
    <w:p w14:paraId="28AE3D17" w14:textId="44FB8B4C" w:rsidR="007A1725" w:rsidRDefault="007A1725" w:rsidP="007A1725">
      <w:pPr>
        <w:pStyle w:val="Heading2"/>
      </w:pPr>
      <w:r>
        <w:t>Databas</w:t>
      </w:r>
      <w:bookmarkEnd w:id="14"/>
    </w:p>
    <w:p w14:paraId="011BB51C" w14:textId="671D836E" w:rsidR="007A1725" w:rsidRDefault="006005C7" w:rsidP="007A1725">
      <w:r>
        <w:t>ACCESS</w:t>
      </w:r>
    </w:p>
    <w:p w14:paraId="4481CC38" w14:textId="55C3CC92" w:rsidR="00C01C45" w:rsidRDefault="00C01C45" w:rsidP="00C01C45">
      <w:pPr>
        <w:pStyle w:val="Heading1"/>
      </w:pPr>
      <w:bookmarkStart w:id="15" w:name="_Toc103152781"/>
      <w:r>
        <w:t>Säkerhet</w:t>
      </w:r>
      <w:bookmarkEnd w:id="15"/>
    </w:p>
    <w:p w14:paraId="538BE4AA" w14:textId="5EA1DD88" w:rsidR="00C01C45" w:rsidRDefault="008B16D9" w:rsidP="008B16D9">
      <w:pPr>
        <w:pStyle w:val="Heading2"/>
      </w:pPr>
      <w:bookmarkStart w:id="16" w:name="_Toc103152782"/>
      <w:r>
        <w:t>Kodredundans</w:t>
      </w:r>
      <w:bookmarkEnd w:id="16"/>
    </w:p>
    <w:p w14:paraId="02BC9303" w14:textId="0FB75243" w:rsidR="008B16D9" w:rsidRDefault="008B16D9" w:rsidP="008B16D9">
      <w:r>
        <w:t xml:space="preserve">Hur </w:t>
      </w:r>
      <w:r w:rsidR="00747FB3">
        <w:t xml:space="preserve">tänker ni </w:t>
      </w:r>
      <w:r>
        <w:t>säkerställ</w:t>
      </w:r>
      <w:r w:rsidR="00747FB3">
        <w:t>a</w:t>
      </w:r>
      <w:r>
        <w:t xml:space="preserve"> du/ni att ingen information går förlorad till exempel vid en hårddisk-krash</w:t>
      </w:r>
      <w:r w:rsidR="00747FB3">
        <w:t>?</w:t>
      </w:r>
      <w:r w:rsidR="00261A2D">
        <w:t xml:space="preserve"> Hur undviker du/ni att gamla versioner av filerna blandas med nya?</w:t>
      </w:r>
    </w:p>
    <w:p w14:paraId="06DB91C9" w14:textId="0B076D6E" w:rsidR="006005C7" w:rsidRDefault="006005C7" w:rsidP="008B16D9">
      <w:r>
        <w:t>Allting sparas på datorn och pushas till github</w:t>
      </w:r>
      <w:r w:rsidR="00572C63">
        <w:t xml:space="preserve"> efterhand</w:t>
      </w:r>
      <w:r>
        <w:t xml:space="preserve"> för</w:t>
      </w:r>
      <w:r w:rsidR="00572C63">
        <w:t xml:space="preserve"> att</w:t>
      </w:r>
      <w:r>
        <w:t xml:space="preserve"> förebygga och att minimera förluster av kod eller andra resurser. </w:t>
      </w:r>
    </w:p>
    <w:p w14:paraId="5ADCB9B9" w14:textId="0982F524" w:rsidR="001A3C5D" w:rsidRDefault="00C3639C" w:rsidP="001A3C5D">
      <w:pPr>
        <w:pStyle w:val="Heading2"/>
      </w:pPr>
      <w:bookmarkStart w:id="17" w:name="_Toc103152784"/>
      <w:r>
        <w:t>Sekretess</w:t>
      </w:r>
      <w:bookmarkEnd w:id="17"/>
    </w:p>
    <w:p w14:paraId="7FAA8302" w14:textId="535CDB1E" w:rsidR="006005C7" w:rsidRDefault="006005C7" w:rsidP="001A3C5D">
      <w:r>
        <w:t>Finns ingen Sekretess att tänka på i detta program</w:t>
      </w:r>
    </w:p>
    <w:p w14:paraId="1B3340FC" w14:textId="704725CE" w:rsidR="001638F6" w:rsidRPr="007021DE" w:rsidRDefault="001638F6" w:rsidP="007021DE"/>
    <w:sectPr w:rsidR="001638F6" w:rsidRPr="007021DE" w:rsidSect="00251EC3">
      <w:footerReference w:type="default" r:id="rId16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57BAD" w14:textId="77777777" w:rsidR="001718C8" w:rsidRDefault="001718C8">
      <w:pPr>
        <w:spacing w:before="0" w:after="0" w:line="240" w:lineRule="auto"/>
      </w:pPr>
      <w:r>
        <w:separator/>
      </w:r>
    </w:p>
  </w:endnote>
  <w:endnote w:type="continuationSeparator" w:id="0">
    <w:p w14:paraId="67C99E4A" w14:textId="77777777" w:rsidR="001718C8" w:rsidRDefault="001718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EEF9" w14:textId="1355FCCE" w:rsidR="001638F6" w:rsidRDefault="00844483">
    <w:pPr>
      <w:pStyle w:val="Footer"/>
    </w:pPr>
    <w:r>
      <w:rPr>
        <w:lang w:bidi="sv-SE"/>
      </w:rPr>
      <w:t xml:space="preserve">SIDA </w:t>
    </w:r>
    <w:r>
      <w:rPr>
        <w:lang w:bidi="sv-SE"/>
      </w:rPr>
      <w:fldChar w:fldCharType="begin"/>
    </w:r>
    <w:r>
      <w:rPr>
        <w:lang w:bidi="sv-SE"/>
      </w:rPr>
      <w:instrText xml:space="preserve"> PAGE  \* Arabic  \* MERGEFORMAT </w:instrText>
    </w:r>
    <w:r>
      <w:rPr>
        <w:lang w:bidi="sv-SE"/>
      </w:rPr>
      <w:fldChar w:fldCharType="separate"/>
    </w:r>
    <w:r w:rsidR="0010583E">
      <w:rPr>
        <w:noProof/>
        <w:lang w:bidi="sv-SE"/>
      </w:rPr>
      <w:t>3</w:t>
    </w:r>
    <w:r>
      <w:rPr>
        <w:lang w:bidi="sv-S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DBEB4" w14:textId="77777777" w:rsidR="001718C8" w:rsidRDefault="001718C8">
      <w:pPr>
        <w:spacing w:before="0" w:after="0" w:line="240" w:lineRule="auto"/>
      </w:pPr>
      <w:r>
        <w:separator/>
      </w:r>
    </w:p>
  </w:footnote>
  <w:footnote w:type="continuationSeparator" w:id="0">
    <w:p w14:paraId="4295A9BF" w14:textId="77777777" w:rsidR="001718C8" w:rsidRDefault="001718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111F5B"/>
    <w:multiLevelType w:val="hybridMultilevel"/>
    <w:tmpl w:val="C5E2E3AA"/>
    <w:lvl w:ilvl="0" w:tplc="6F0C905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E7D6E"/>
    <w:multiLevelType w:val="hybridMultilevel"/>
    <w:tmpl w:val="E0407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08A0041"/>
    <w:multiLevelType w:val="hybridMultilevel"/>
    <w:tmpl w:val="6960EA16"/>
    <w:lvl w:ilvl="0" w:tplc="FCA86C12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7796D"/>
    <w:multiLevelType w:val="hybridMultilevel"/>
    <w:tmpl w:val="B2B43302"/>
    <w:lvl w:ilvl="0" w:tplc="37A082F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8890477">
    <w:abstractNumId w:val="9"/>
  </w:num>
  <w:num w:numId="2" w16cid:durableId="368839813">
    <w:abstractNumId w:val="9"/>
  </w:num>
  <w:num w:numId="3" w16cid:durableId="1858153823">
    <w:abstractNumId w:val="8"/>
  </w:num>
  <w:num w:numId="4" w16cid:durableId="1531802498">
    <w:abstractNumId w:val="8"/>
  </w:num>
  <w:num w:numId="5" w16cid:durableId="1724058919">
    <w:abstractNumId w:val="9"/>
  </w:num>
  <w:num w:numId="6" w16cid:durableId="2140486173">
    <w:abstractNumId w:val="8"/>
  </w:num>
  <w:num w:numId="7" w16cid:durableId="1180048595">
    <w:abstractNumId w:val="13"/>
  </w:num>
  <w:num w:numId="8" w16cid:durableId="684939634">
    <w:abstractNumId w:val="10"/>
  </w:num>
  <w:num w:numId="9" w16cid:durableId="819227602">
    <w:abstractNumId w:val="15"/>
  </w:num>
  <w:num w:numId="10" w16cid:durableId="469785769">
    <w:abstractNumId w:val="14"/>
  </w:num>
  <w:num w:numId="11" w16cid:durableId="796066677">
    <w:abstractNumId w:val="19"/>
  </w:num>
  <w:num w:numId="12" w16cid:durableId="2043675048">
    <w:abstractNumId w:val="18"/>
  </w:num>
  <w:num w:numId="13" w16cid:durableId="794252231">
    <w:abstractNumId w:val="7"/>
  </w:num>
  <w:num w:numId="14" w16cid:durableId="1959526506">
    <w:abstractNumId w:val="6"/>
  </w:num>
  <w:num w:numId="15" w16cid:durableId="707023514">
    <w:abstractNumId w:val="5"/>
  </w:num>
  <w:num w:numId="16" w16cid:durableId="704211287">
    <w:abstractNumId w:val="4"/>
  </w:num>
  <w:num w:numId="17" w16cid:durableId="1676033763">
    <w:abstractNumId w:val="3"/>
  </w:num>
  <w:num w:numId="18" w16cid:durableId="1277717487">
    <w:abstractNumId w:val="2"/>
  </w:num>
  <w:num w:numId="19" w16cid:durableId="944190303">
    <w:abstractNumId w:val="1"/>
  </w:num>
  <w:num w:numId="20" w16cid:durableId="1755517419">
    <w:abstractNumId w:val="0"/>
  </w:num>
  <w:num w:numId="21" w16cid:durableId="314645868">
    <w:abstractNumId w:val="12"/>
  </w:num>
  <w:num w:numId="22" w16cid:durableId="885095209">
    <w:abstractNumId w:val="17"/>
  </w:num>
  <w:num w:numId="23" w16cid:durableId="2130511809">
    <w:abstractNumId w:val="11"/>
  </w:num>
  <w:num w:numId="24" w16cid:durableId="1936203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BC0"/>
    <w:rsid w:val="00072515"/>
    <w:rsid w:val="000748AA"/>
    <w:rsid w:val="00087EF5"/>
    <w:rsid w:val="00090989"/>
    <w:rsid w:val="000C6D17"/>
    <w:rsid w:val="001048FC"/>
    <w:rsid w:val="0010583E"/>
    <w:rsid w:val="001303EB"/>
    <w:rsid w:val="00133631"/>
    <w:rsid w:val="0015219D"/>
    <w:rsid w:val="00162368"/>
    <w:rsid w:val="001638F6"/>
    <w:rsid w:val="001718C8"/>
    <w:rsid w:val="001A2000"/>
    <w:rsid w:val="001A3C5D"/>
    <w:rsid w:val="0020003B"/>
    <w:rsid w:val="00243CF8"/>
    <w:rsid w:val="00251EC3"/>
    <w:rsid w:val="002618C0"/>
    <w:rsid w:val="00261A2D"/>
    <w:rsid w:val="0027205B"/>
    <w:rsid w:val="002C6297"/>
    <w:rsid w:val="003209D6"/>
    <w:rsid w:val="00334812"/>
    <w:rsid w:val="00334A73"/>
    <w:rsid w:val="003422FF"/>
    <w:rsid w:val="003438CB"/>
    <w:rsid w:val="00367BD7"/>
    <w:rsid w:val="00396E4B"/>
    <w:rsid w:val="003B2E17"/>
    <w:rsid w:val="004179AE"/>
    <w:rsid w:val="00441D5C"/>
    <w:rsid w:val="00461BFD"/>
    <w:rsid w:val="0046479A"/>
    <w:rsid w:val="004952C4"/>
    <w:rsid w:val="00495FEF"/>
    <w:rsid w:val="00572C63"/>
    <w:rsid w:val="005A1C5A"/>
    <w:rsid w:val="005D09DA"/>
    <w:rsid w:val="005D64B3"/>
    <w:rsid w:val="005F0537"/>
    <w:rsid w:val="005F29A1"/>
    <w:rsid w:val="006005C7"/>
    <w:rsid w:val="00634519"/>
    <w:rsid w:val="00666BC0"/>
    <w:rsid w:val="0068712B"/>
    <w:rsid w:val="00690EFD"/>
    <w:rsid w:val="006B653D"/>
    <w:rsid w:val="006E2787"/>
    <w:rsid w:val="006E6A18"/>
    <w:rsid w:val="0070075A"/>
    <w:rsid w:val="007021DE"/>
    <w:rsid w:val="0071646D"/>
    <w:rsid w:val="00732607"/>
    <w:rsid w:val="00747FB3"/>
    <w:rsid w:val="00786E5A"/>
    <w:rsid w:val="007A1725"/>
    <w:rsid w:val="007A4102"/>
    <w:rsid w:val="00810419"/>
    <w:rsid w:val="00844483"/>
    <w:rsid w:val="00870420"/>
    <w:rsid w:val="008956EC"/>
    <w:rsid w:val="008B16D9"/>
    <w:rsid w:val="008C59A5"/>
    <w:rsid w:val="0090452D"/>
    <w:rsid w:val="00921D94"/>
    <w:rsid w:val="00934F1C"/>
    <w:rsid w:val="00947ABA"/>
    <w:rsid w:val="009711BA"/>
    <w:rsid w:val="00985AB7"/>
    <w:rsid w:val="009A76A0"/>
    <w:rsid w:val="009B20DC"/>
    <w:rsid w:val="009C17F7"/>
    <w:rsid w:val="009D2231"/>
    <w:rsid w:val="009D7BEF"/>
    <w:rsid w:val="009E451F"/>
    <w:rsid w:val="00A122DB"/>
    <w:rsid w:val="00A12F08"/>
    <w:rsid w:val="00A265F1"/>
    <w:rsid w:val="00A5121B"/>
    <w:rsid w:val="00A607AE"/>
    <w:rsid w:val="00A729EE"/>
    <w:rsid w:val="00AC32FD"/>
    <w:rsid w:val="00AC3C52"/>
    <w:rsid w:val="00AD1191"/>
    <w:rsid w:val="00AD165F"/>
    <w:rsid w:val="00B014BA"/>
    <w:rsid w:val="00B4667E"/>
    <w:rsid w:val="00B47B7A"/>
    <w:rsid w:val="00B57802"/>
    <w:rsid w:val="00B641B0"/>
    <w:rsid w:val="00B646B8"/>
    <w:rsid w:val="00B71D83"/>
    <w:rsid w:val="00B944B2"/>
    <w:rsid w:val="00B96203"/>
    <w:rsid w:val="00BD2747"/>
    <w:rsid w:val="00C01C45"/>
    <w:rsid w:val="00C259CA"/>
    <w:rsid w:val="00C3639C"/>
    <w:rsid w:val="00C80BD4"/>
    <w:rsid w:val="00C94D12"/>
    <w:rsid w:val="00CF3A42"/>
    <w:rsid w:val="00CF65D5"/>
    <w:rsid w:val="00D5413C"/>
    <w:rsid w:val="00D90C9C"/>
    <w:rsid w:val="00DC07A3"/>
    <w:rsid w:val="00E11B8A"/>
    <w:rsid w:val="00E15F33"/>
    <w:rsid w:val="00E25647"/>
    <w:rsid w:val="00E5184E"/>
    <w:rsid w:val="00E55BCA"/>
    <w:rsid w:val="00E668BD"/>
    <w:rsid w:val="00E750EE"/>
    <w:rsid w:val="00E77AA4"/>
    <w:rsid w:val="00EA4106"/>
    <w:rsid w:val="00EA7EC6"/>
    <w:rsid w:val="00EC4584"/>
    <w:rsid w:val="00EC61B0"/>
    <w:rsid w:val="00F677F9"/>
    <w:rsid w:val="00F75E11"/>
    <w:rsid w:val="00F96D6F"/>
    <w:rsid w:val="00FA59B7"/>
    <w:rsid w:val="00FC7280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F8B798"/>
  <w15:chartTrackingRefBased/>
  <w15:docId w15:val="{116D2E72-7068-4255-AC68-733A89B3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sv-SE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">
    <w:name w:val="Kontaktinformati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438CB"/>
    <w:rPr>
      <w:color w:val="993E21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9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pexels.com/sv-se/foto/apple-arbete-digital-ipad-4158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ell%20Hansen\AppData\Roaming\Microsoft\Templates\Skoluppsats%20med%20f&#246;rs&#228;ttsbl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9E3517A2CF4D64868DF7114764A2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0B8B5AF-9187-4BAB-8417-73D6D8426C41}"/>
      </w:docPartPr>
      <w:docPartBody>
        <w:p w:rsidR="007D257D" w:rsidRDefault="00BF00B4">
          <w:r w:rsidRPr="003313E8">
            <w:rPr>
              <w:rStyle w:val="PlaceholderText"/>
            </w:rPr>
            <w:t>[Titel]</w:t>
          </w:r>
        </w:p>
      </w:docPartBody>
    </w:docPart>
    <w:docPart>
      <w:docPartPr>
        <w:name w:val="70F4719823054AA49D74B7562965B41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E0162B5-6135-4E19-9ED2-A44C6EAAAAE6}"/>
      </w:docPartPr>
      <w:docPartBody>
        <w:p w:rsidR="007D257D" w:rsidRDefault="00BF00B4">
          <w:r w:rsidRPr="003313E8">
            <w:rPr>
              <w:rStyle w:val="PlaceholderText"/>
            </w:rPr>
            <w:t>[Ämne]</w:t>
          </w:r>
        </w:p>
      </w:docPartBody>
    </w:docPart>
    <w:docPart>
      <w:docPartPr>
        <w:name w:val="1C4791C3C1ED4124A948DF43E79DECD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4115229-E026-428B-9BE0-817C2F8C12BE}"/>
      </w:docPartPr>
      <w:docPartBody>
        <w:p w:rsidR="007D257D" w:rsidRDefault="00BF00B4">
          <w:r w:rsidRPr="003313E8">
            <w:rPr>
              <w:rStyle w:val="PlaceholderText"/>
            </w:rPr>
            <w:t>[Författare]</w:t>
          </w:r>
        </w:p>
      </w:docPartBody>
    </w:docPart>
    <w:docPart>
      <w:docPartPr>
        <w:name w:val="22DE39CE14234EEE8C4A256A14D8114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9E25352-52AF-481A-9E2D-92D064B3F88E}"/>
      </w:docPartPr>
      <w:docPartBody>
        <w:p w:rsidR="007D257D" w:rsidRDefault="00BF00B4">
          <w:r w:rsidRPr="003313E8">
            <w:rPr>
              <w:rStyle w:val="PlaceholderText"/>
            </w:rPr>
            <w:t>[Publiceringsdatum]</w:t>
          </w:r>
        </w:p>
      </w:docPartBody>
    </w:docPart>
    <w:docPart>
      <w:docPartPr>
        <w:name w:val="5AE941F7352C4144A826A7F4B276CD1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2F6438D-A604-4048-9A1D-40C1A6175FD6}"/>
      </w:docPartPr>
      <w:docPartBody>
        <w:p w:rsidR="001E75FC" w:rsidRDefault="007D257D">
          <w:r w:rsidRPr="007951BE">
            <w:rPr>
              <w:rStyle w:val="PlaceholderText"/>
            </w:rPr>
            <w:t>[Företag]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488061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0B4"/>
    <w:rsid w:val="001E75FC"/>
    <w:rsid w:val="007D257D"/>
    <w:rsid w:val="00BF00B4"/>
    <w:rsid w:val="00EE4629"/>
    <w:rsid w:val="00F5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v-FI" w:eastAsia="sv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7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lang w:val="sv-SE" w:eastAsia="ja-JP"/>
    </w:rPr>
  </w:style>
  <w:style w:type="character" w:styleId="PlaceholderText">
    <w:name w:val="Placeholder Text"/>
    <w:basedOn w:val="DefaultParagraphFont"/>
    <w:uiPriority w:val="99"/>
    <w:semiHidden/>
    <w:rsid w:val="007D257D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7B035B7DE360F49AC1E3E64A7BD4266" ma:contentTypeVersion="9" ma:contentTypeDescription="Skapa ett nytt dokument." ma:contentTypeScope="" ma:versionID="2b15be16484cc4125e56b4bc62a7d78a">
  <xsd:schema xmlns:xsd="http://www.w3.org/2001/XMLSchema" xmlns:xs="http://www.w3.org/2001/XMLSchema" xmlns:p="http://schemas.microsoft.com/office/2006/metadata/properties" xmlns:ns3="e726d1de-8eee-48d4-acc6-11f5952e6685" xmlns:ns4="7afd1d53-ab43-4087-8ee5-8d1641b94b01" targetNamespace="http://schemas.microsoft.com/office/2006/metadata/properties" ma:root="true" ma:fieldsID="07a74a5b6f94ee7a3fc8de3bd0e980eb" ns3:_="" ns4:_="">
    <xsd:import namespace="e726d1de-8eee-48d4-acc6-11f5952e6685"/>
    <xsd:import namespace="7afd1d53-ab43-4087-8ee5-8d1641b94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6d1de-8eee-48d4-acc6-11f5952e66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d1d53-ab43-4087-8ee5-8d1641b94b0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72A48-7A3C-4AA9-A41C-71D022C7FF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D392A4-9C7B-47E9-A2A7-2EC9259DC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68415D-8571-4C4E-9D5B-26AF09ED8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6d1de-8eee-48d4-acc6-11f5952e6685"/>
    <ds:schemaRef ds:uri="7afd1d53-ab43-4087-8ee5-8d1641b94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61434C-2D9C-48D6-B235-90B5ECC7F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Skoluppsats med försättsblad</Template>
  <TotalTime>178</TotalTime>
  <Pages>5</Pages>
  <Words>571</Words>
  <Characters>3260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Projektplan</vt:lpstr>
      <vt:lpstr>Projektplan</vt:lpstr>
    </vt:vector>
  </TitlesOfParts>
  <Company>Ålands Yrkesgymnasium - IT-stödperson</Company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Träningsdakbok</dc:subject>
  <dc:creator>Daniel Bergholm</dc:creator>
  <cp:keywords/>
  <cp:lastModifiedBy>Daniel Bergholm</cp:lastModifiedBy>
  <cp:revision>10</cp:revision>
  <dcterms:created xsi:type="dcterms:W3CDTF">2023-01-16T08:35:00Z</dcterms:created>
  <dcterms:modified xsi:type="dcterms:W3CDTF">2023-01-16T11:32:00Z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">
    <vt:lpwstr>Klass</vt:lpwstr>
  </property>
</Properties>
</file>